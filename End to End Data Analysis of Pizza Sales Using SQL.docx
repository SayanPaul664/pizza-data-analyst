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7A9" w14:textId="221EB8A3" w:rsidR="00B00008" w:rsidRDefault="00714320" w:rsidP="00714320">
      <w:pPr>
        <w:jc w:val="center"/>
        <w:rPr>
          <w:b/>
          <w:bCs/>
          <w:i/>
          <w:iCs/>
          <w:color w:val="1559BC" w:themeColor="accent4"/>
          <w:sz w:val="32"/>
          <w:szCs w:val="32"/>
          <w:u w:val="single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14320">
        <w:rPr>
          <w:b/>
          <w:bCs/>
          <w:i/>
          <w:iCs/>
          <w:color w:val="1559BC" w:themeColor="accent4"/>
          <w:sz w:val="32"/>
          <w:szCs w:val="32"/>
          <w:u w:val="single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End to End Data Analysis of Pizza Sales Using SQL</w:t>
      </w:r>
    </w:p>
    <w:p w14:paraId="0F9E1804" w14:textId="3F0BF9EA" w:rsidR="00714320" w:rsidRDefault="00714320" w:rsidP="00714320">
      <w:pPr>
        <w:jc w:val="center"/>
        <w:rPr>
          <w:b/>
          <w:bCs/>
          <w:i/>
          <w:iCs/>
          <w:color w:val="1559BC" w:themeColor="accent4"/>
          <w:sz w:val="32"/>
          <w:szCs w:val="32"/>
          <w:u w:val="single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71BB3C" w14:textId="77777777" w:rsidR="00714320" w:rsidRPr="000A6A33" w:rsidRDefault="00714320" w:rsidP="000A6A33">
      <w:pPr>
        <w:pStyle w:val="ListParagraph"/>
        <w:numPr>
          <w:ilvl w:val="0"/>
          <w:numId w:val="24"/>
        </w:numPr>
        <w:rPr>
          <w:b/>
          <w:bCs/>
          <w:color w:val="1559BC" w:themeColor="accent4"/>
          <w:sz w:val="32"/>
          <w:szCs w:val="32"/>
          <w:u w:val="single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6A33"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#Retrieve the total number of orders placed</w:t>
      </w:r>
      <w:r w:rsidRPr="000A6A33">
        <w:rPr>
          <w:b/>
          <w:bCs/>
          <w:color w:val="1559BC" w:themeColor="accent4"/>
          <w:sz w:val="32"/>
          <w:szCs w:val="32"/>
          <w:u w:val="single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97F6325" w14:textId="1ADC83B1" w:rsidR="00714320" w:rsidRDefault="00714320" w:rsidP="00714320">
      <w:pPr>
        <w:pStyle w:val="ListParagraph"/>
        <w:numPr>
          <w:ilvl w:val="0"/>
          <w:numId w:val="22"/>
        </w:numPr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320"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sum(quantity) as "Total o</w:t>
      </w:r>
      <w:r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714320"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der" from </w:t>
      </w:r>
      <w:proofErr w:type="spellStart"/>
      <w:r w:rsidR="004633FB" w:rsidRPr="004633F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order__details</w:t>
      </w:r>
      <w:proofErr w:type="spellEnd"/>
      <w:r w:rsidRPr="00714320"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8C8A9D" w14:textId="6EDF99EB" w:rsidR="00714320" w:rsidRDefault="00714320" w:rsidP="00714320">
      <w:pPr>
        <w:ind w:left="360"/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320">
        <w:rPr>
          <w:lang w:val="en-IN"/>
        </w:rPr>
        <w:drawing>
          <wp:inline distT="0" distB="0" distL="0" distR="0" wp14:anchorId="6664B0A2" wp14:editId="3FD917F5">
            <wp:extent cx="895475" cy="552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3F52" w14:textId="77777777" w:rsidR="00714320" w:rsidRPr="000A6A33" w:rsidRDefault="00714320" w:rsidP="000A6A33">
      <w:pPr>
        <w:pStyle w:val="ListParagraph"/>
        <w:numPr>
          <w:ilvl w:val="0"/>
          <w:numId w:val="24"/>
        </w:numPr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#Calculate the total revenue generated from pizza sales.</w:t>
      </w:r>
    </w:p>
    <w:p w14:paraId="29B76ECF" w14:textId="77777777" w:rsidR="004633FB" w:rsidRPr="000A6A33" w:rsidRDefault="004633FB" w:rsidP="000A6A33">
      <w:pPr>
        <w:pStyle w:val="ListParagraph"/>
        <w:numPr>
          <w:ilvl w:val="0"/>
          <w:numId w:val="22"/>
        </w:numPr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sum(quantity*</w:t>
      </w:r>
      <w:proofErr w:type="gramStart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price)AS</w:t>
      </w:r>
      <w:proofErr w:type="gramEnd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"revenue" from </w:t>
      </w:r>
      <w:proofErr w:type="spellStart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order_details</w:t>
      </w:r>
      <w:proofErr w:type="spellEnd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End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pizzas p on </w:t>
      </w:r>
      <w:proofErr w:type="spellStart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o.pizza_id</w:t>
      </w:r>
      <w:proofErr w:type="spellEnd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p.pizza_id</w:t>
      </w:r>
      <w:proofErr w:type="spellEnd"/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89305C" w14:textId="4542AB6E" w:rsidR="00714320" w:rsidRDefault="004633FB" w:rsidP="00714320">
      <w:pPr>
        <w:ind w:left="360"/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14320" w:rsidRPr="00714320">
        <w:rPr>
          <w:lang w:val="en-IN"/>
        </w:rPr>
        <w:drawing>
          <wp:inline distT="0" distB="0" distL="0" distR="0" wp14:anchorId="45B8DB36" wp14:editId="5FBE7FDB">
            <wp:extent cx="1362265" cy="36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867A" w14:textId="77777777" w:rsidR="00714320" w:rsidRPr="000A6A33" w:rsidRDefault="00714320" w:rsidP="000A6A33">
      <w:pPr>
        <w:pStyle w:val="ListParagraph"/>
        <w:numPr>
          <w:ilvl w:val="0"/>
          <w:numId w:val="24"/>
        </w:numPr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#Identify the highest-priced pizza</w:t>
      </w:r>
    </w:p>
    <w:p w14:paraId="26B2FAB8" w14:textId="77777777" w:rsidR="00714320" w:rsidRPr="00714320" w:rsidRDefault="00714320" w:rsidP="00714320">
      <w:pPr>
        <w:pStyle w:val="ListParagraph"/>
        <w:numPr>
          <w:ilvl w:val="0"/>
          <w:numId w:val="22"/>
        </w:numPr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max(size</w:t>
      </w:r>
      <w:proofErr w:type="gramStart"/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),max</w:t>
      </w:r>
      <w:proofErr w:type="gramEnd"/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(price) from pizzas group by size; </w:t>
      </w:r>
    </w:p>
    <w:p w14:paraId="6EAAE43B" w14:textId="407DD7AE" w:rsidR="00714320" w:rsidRDefault="00714320" w:rsidP="00714320">
      <w:pPr>
        <w:pStyle w:val="ListParagraph"/>
        <w:numPr>
          <w:ilvl w:val="0"/>
          <w:numId w:val="22"/>
        </w:numPr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size,max</w:t>
      </w:r>
      <w:proofErr w:type="spellEnd"/>
      <w:proofErr w:type="gramEnd"/>
      <w:r w:rsidRPr="00714320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(price) from pizzas group by size order by max(price) DESC limit 1;</w:t>
      </w:r>
    </w:p>
    <w:p w14:paraId="36C8158A" w14:textId="399263B9" w:rsidR="00714320" w:rsidRDefault="004633FB" w:rsidP="00714320">
      <w:pPr>
        <w:pStyle w:val="ListParagraph"/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8914D6" wp14:editId="61F139FF">
            <wp:extent cx="1486107" cy="103837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4633FB">
        <w:rPr>
          <w:bCs/>
          <w:color w:val="000000" w:themeColor="text1"/>
          <w:sz w:val="28"/>
          <w:szCs w:val="28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0CD968" wp14:editId="06FD2C1F">
            <wp:extent cx="1276528" cy="428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EF72" w14:textId="77777777" w:rsidR="004633FB" w:rsidRPr="000A6A33" w:rsidRDefault="004633FB" w:rsidP="000A6A33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#Identify the most common pizza size ordered.</w:t>
      </w:r>
    </w:p>
    <w:p w14:paraId="0FA233D9" w14:textId="46B5E839" w:rsidR="00B00008" w:rsidRDefault="004633FB" w:rsidP="004633FB">
      <w:pPr>
        <w:pStyle w:val="ListParagraph"/>
        <w:numPr>
          <w:ilvl w:val="0"/>
          <w:numId w:val="2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size, sum(quantity) from pizzas p join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order_details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on </w:t>
      </w:r>
      <w:proofErr w:type="spellStart"/>
      <w:proofErr w:type="gram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p.pizza</w:t>
      </w:r>
      <w:proofErr w:type="gram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o.pizza_id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size order by sum(quantity) DESC;</w:t>
      </w:r>
    </w:p>
    <w:p w14:paraId="4B9AB636" w14:textId="2EBF9C45" w:rsidR="004633FB" w:rsidRDefault="004633FB" w:rsidP="004633FB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drawing>
          <wp:inline distT="0" distB="0" distL="0" distR="0" wp14:anchorId="3A040BC3" wp14:editId="48440145">
            <wp:extent cx="1457528" cy="10669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F9F" w14:textId="77777777" w:rsidR="004633FB" w:rsidRDefault="004633FB" w:rsidP="004633F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2F10B8" w14:textId="77777777" w:rsidR="000A6A33" w:rsidRDefault="000A6A33" w:rsidP="004633F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FBDCBB" w14:textId="1481949D" w:rsidR="004633FB" w:rsidRPr="000A6A33" w:rsidRDefault="004633FB" w:rsidP="000A6A33">
      <w:pPr>
        <w:pStyle w:val="ListParagraph"/>
        <w:numPr>
          <w:ilvl w:val="0"/>
          <w:numId w:val="2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#Determine the top 3 most ordered pizza types based on revenue.</w:t>
      </w:r>
    </w:p>
    <w:p w14:paraId="07DAC0BC" w14:textId="01543EC2" w:rsidR="004633FB" w:rsidRDefault="004633FB" w:rsidP="004633FB">
      <w:pPr>
        <w:pStyle w:val="ListParagraph"/>
        <w:numPr>
          <w:ilvl w:val="0"/>
          <w:numId w:val="2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price, category from pizzas a join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pizza_types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 on </w:t>
      </w:r>
      <w:proofErr w:type="spellStart"/>
      <w:proofErr w:type="gram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a.pizza</w:t>
      </w:r>
      <w:proofErr w:type="gram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t.pizza_type_id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 by price DESC limit 3;</w:t>
      </w:r>
    </w:p>
    <w:p w14:paraId="17F83ED8" w14:textId="1A54DF85" w:rsidR="004633FB" w:rsidRDefault="004633FB" w:rsidP="004633FB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drawing>
          <wp:inline distT="0" distB="0" distL="0" distR="0" wp14:anchorId="5A214457" wp14:editId="49479EA3">
            <wp:extent cx="1276528" cy="7335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CA4D" w14:textId="77777777" w:rsidR="004633FB" w:rsidRPr="000A6A33" w:rsidRDefault="004633FB" w:rsidP="000A6A33">
      <w:pPr>
        <w:pStyle w:val="ListParagraph"/>
        <w:numPr>
          <w:ilvl w:val="0"/>
          <w:numId w:val="2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##Group the orders by date and calculate the average number of pizzas ordered per day</w:t>
      </w:r>
    </w:p>
    <w:p w14:paraId="450F9F79" w14:textId="7AED7ACB" w:rsidR="004633FB" w:rsidRPr="004633FB" w:rsidRDefault="004633FB" w:rsidP="004633FB">
      <w:pPr>
        <w:pStyle w:val="ListParagraph"/>
        <w:numPr>
          <w:ilvl w:val="0"/>
          <w:numId w:val="2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date,sum</w:t>
      </w:r>
      <w:proofErr w:type="spellEnd"/>
      <w:proofErr w:type="gram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(quantity) from orders s join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_details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on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s.order_id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a.order_id</w:t>
      </w:r>
      <w:proofErr w:type="spellEnd"/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date;</w:t>
      </w:r>
    </w:p>
    <w:p w14:paraId="038CB87C" w14:textId="5BAB0A65" w:rsidR="004633FB" w:rsidRDefault="004633FB" w:rsidP="004633F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F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4AF044" wp14:editId="03F014DB">
            <wp:extent cx="1695687" cy="40582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FFC8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55DE9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A23A49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623B8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A6A30A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9BB06F" w14:textId="77777777" w:rsidR="000A6A33" w:rsidRDefault="000A6A33" w:rsidP="000A6A33">
      <w:pPr>
        <w:pStyle w:val="ListParagraph"/>
        <w:ind w:left="786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9C7A5" w14:textId="6BC9890D" w:rsidR="000A6A33" w:rsidRPr="000A6A33" w:rsidRDefault="000A6A33" w:rsidP="000A6A33">
      <w:pPr>
        <w:pStyle w:val="ListParagraph"/>
        <w:numPr>
          <w:ilvl w:val="0"/>
          <w:numId w:val="2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#List the top 5 most ordered pizza types along with their quantities.</w:t>
      </w:r>
    </w:p>
    <w:p w14:paraId="4BBA9923" w14:textId="0E87CD1D" w:rsidR="000A6A33" w:rsidRDefault="000A6A33" w:rsidP="000A6A33">
      <w:pPr>
        <w:pStyle w:val="ListParagraph"/>
        <w:numPr>
          <w:ilvl w:val="0"/>
          <w:numId w:val="2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pizza_type_id</w:t>
      </w:r>
      <w:proofErr w:type="spell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sum(quantity) from pizzas p join </w:t>
      </w:r>
      <w:proofErr w:type="spellStart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order_details</w:t>
      </w:r>
      <w:proofErr w:type="spell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on </w:t>
      </w:r>
      <w:proofErr w:type="spellStart"/>
      <w:proofErr w:type="gramStart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o.pizza</w:t>
      </w:r>
      <w:proofErr w:type="gram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p.pizza_id</w:t>
      </w:r>
      <w:proofErr w:type="spell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pizza_type_id</w:t>
      </w:r>
      <w:proofErr w:type="spellEnd"/>
      <w:r w:rsidRPr="000A6A3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sum(quantity) desc limit 5  ;</w:t>
      </w:r>
    </w:p>
    <w:p w14:paraId="118819E9" w14:textId="77777777" w:rsidR="000A6A33" w:rsidRDefault="000A6A33" w:rsidP="000A6A33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D494D3" w14:textId="2D56AE7A" w:rsidR="000A6A33" w:rsidRDefault="000A6A33" w:rsidP="000A6A33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33">
        <w:drawing>
          <wp:inline distT="0" distB="0" distL="0" distR="0" wp14:anchorId="21CDDA5C" wp14:editId="713ECE84">
            <wp:extent cx="1819529" cy="10574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45F3" w14:textId="7B386DFD" w:rsidR="000A6A33" w:rsidRPr="000A6A33" w:rsidRDefault="000A6A33" w:rsidP="000A6A33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3B7EFBE0" w14:textId="77777777" w:rsidR="004633FB" w:rsidRDefault="004633FB" w:rsidP="004633F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9AE0BC" w14:textId="77777777" w:rsidR="004633FB" w:rsidRPr="004633FB" w:rsidRDefault="004633FB" w:rsidP="004633F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633FB" w:rsidRPr="004633FB" w:rsidSect="00DD535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0D0FB" w14:textId="77777777" w:rsidR="00EE5D60" w:rsidRDefault="00EE5D60">
      <w:pPr>
        <w:spacing w:line="240" w:lineRule="auto"/>
      </w:pPr>
      <w:r>
        <w:separator/>
      </w:r>
    </w:p>
  </w:endnote>
  <w:endnote w:type="continuationSeparator" w:id="0">
    <w:p w14:paraId="7F3DAF98" w14:textId="77777777" w:rsidR="00EE5D60" w:rsidRDefault="00EE5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BC010" w14:textId="77777777" w:rsidR="00DC0D81" w:rsidRDefault="00DC0D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58E" w14:textId="77777777" w:rsidR="00DC0D81" w:rsidRDefault="00DC0D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DF134" w14:textId="77777777" w:rsidR="00DC0D81" w:rsidRDefault="00DC0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42CC1" w14:textId="77777777" w:rsidR="00EE5D60" w:rsidRDefault="00EE5D60">
      <w:pPr>
        <w:spacing w:line="240" w:lineRule="auto"/>
      </w:pPr>
      <w:r>
        <w:separator/>
      </w:r>
    </w:p>
  </w:footnote>
  <w:footnote w:type="continuationSeparator" w:id="0">
    <w:p w14:paraId="5C0C898B" w14:textId="77777777" w:rsidR="00EE5D60" w:rsidRDefault="00EE5D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7CF9D" w14:textId="77777777" w:rsidR="00DC0D81" w:rsidRDefault="00DC0D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70CA" w14:textId="77777777" w:rsidR="003303C7" w:rsidRDefault="00DC0D81">
    <w:pPr>
      <w:pStyle w:val="Header"/>
    </w:pPr>
    <w:r w:rsidRPr="00DC0D81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571F2A72" wp14:editId="61AC4EA0">
              <wp:simplePos x="0" y="0"/>
              <wp:positionH relativeFrom="column">
                <wp:posOffset>-914400</wp:posOffset>
              </wp:positionH>
              <wp:positionV relativeFrom="paragraph">
                <wp:posOffset>-182880</wp:posOffset>
              </wp:positionV>
              <wp:extent cx="7772400" cy="10058400"/>
              <wp:effectExtent l="0" t="0" r="0" b="0"/>
              <wp:wrapNone/>
              <wp:docPr id="8" name="Group 7">
                <a:extLst xmlns:a="http://schemas.openxmlformats.org/drawingml/2006/main">
                  <a:ext uri="{FF2B5EF4-FFF2-40B4-BE49-F238E27FC236}">
                    <a16:creationId xmlns:a16="http://schemas.microsoft.com/office/drawing/2014/main" id="{EEABFB53-81BB-AC88-36A7-A6222ECC103B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32203928" name="Picture 32203928" descr="White background with subtle shading">
                          <a:extLst>
                            <a:ext uri="{FF2B5EF4-FFF2-40B4-BE49-F238E27FC236}">
                              <a16:creationId xmlns:a16="http://schemas.microsoft.com/office/drawing/2014/main" id="{A60D3ACE-6167-7345-9FD6-E2E7CD68B6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660581810" name="Group 1660581810">
                        <a:extLst>
                          <a:ext uri="{FF2B5EF4-FFF2-40B4-BE49-F238E27FC236}">
                            <a16:creationId xmlns:a16="http://schemas.microsoft.com/office/drawing/2014/main" id="{38E602D3-9A61-609A-3201-623805729095}"/>
                          </a:ext>
                        </a:extLst>
                      </wpg:cNvPr>
                      <wpg:cNvGrpSpPr/>
                      <wpg:grpSpPr>
                        <a:xfrm>
                          <a:off x="5897880" y="310896"/>
                          <a:ext cx="1732280" cy="1299845"/>
                          <a:chOff x="5897880" y="310896"/>
                          <a:chExt cx="1732280" cy="1299845"/>
                        </a:xfrm>
                      </wpg:grpSpPr>
                      <pic:pic xmlns:pic="http://schemas.openxmlformats.org/drawingml/2006/picture">
                        <pic:nvPicPr>
                          <pic:cNvPr id="334494469" name="drawing" descr="Copilot icon">
                            <a:extLst>
                              <a:ext uri="{FF2B5EF4-FFF2-40B4-BE49-F238E27FC236}">
                                <a16:creationId xmlns:a16="http://schemas.microsoft.com/office/drawing/2014/main" id="{7A236235-73E0-714D-7EAD-98C52638FA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7880" y="310896"/>
                            <a:ext cx="873760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141056" name="Picture 2090141056" descr="Word icon">
                            <a:extLst>
                              <a:ext uri="{FF2B5EF4-FFF2-40B4-BE49-F238E27FC236}">
                                <a16:creationId xmlns:a16="http://schemas.microsoft.com/office/drawing/2014/main" id="{D6DFF8A1-1FF3-A702-27F5-4EFC72E5FA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31280" y="409956"/>
                            <a:ext cx="1198880" cy="120078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5BE5F371" id="Group 7" o:spid="_x0000_s1026" alt="&quot;&quot;" style="position:absolute;margin-left:-1in;margin-top:-14.4pt;width:612pt;height:11in;z-index:-251657216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203928" o:spid="_x0000_s1027" type="#_x0000_t75" alt="White background with subtle shading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">
                <v:imagedata r:id="rId4" o:title="White background with subtle shading"/>
              </v:shape>
              <v:group id="Group 1660581810" o:spid="_x0000_s1028" style="position:absolute;left:58978;top:3108;width:17323;height:12999" coordorigin="58978,3108" coordsize="17322,1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">
                <v:shape id="drawing" o:spid="_x0000_s1029" type="#_x0000_t75" alt="Copilot icon" style="position:absolute;left:58978;top:3108;width:8738;height:5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">
                  <v:imagedata r:id="rId5" o:title="Copilot icon"/>
                </v:shape>
                <v:shape id="Picture 2090141056" o:spid="_x0000_s1030" type="#_x0000_t75" alt="Word icon" style="position:absolute;left:64312;top:4099;width:11989;height:1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">
                  <v:imagedata r:id="rId6" o:title="Word icon"/>
                </v:shape>
              </v:group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6D1B6" w14:textId="77777777" w:rsidR="00DC0D81" w:rsidRDefault="00DC0D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F0452"/>
    <w:multiLevelType w:val="multilevel"/>
    <w:tmpl w:val="BC70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0589FD08"/>
    <w:multiLevelType w:val="hybridMultilevel"/>
    <w:tmpl w:val="927ACF94"/>
    <w:lvl w:ilvl="0" w:tplc="046638DA">
      <w:start w:val="1"/>
      <w:numFmt w:val="decimal"/>
      <w:lvlText w:val="%1."/>
      <w:lvlJc w:val="left"/>
      <w:pPr>
        <w:ind w:left="720" w:hanging="360"/>
      </w:pPr>
    </w:lvl>
    <w:lvl w:ilvl="1" w:tplc="79C891B0">
      <w:start w:val="1"/>
      <w:numFmt w:val="lowerLetter"/>
      <w:lvlText w:val="%2."/>
      <w:lvlJc w:val="left"/>
      <w:pPr>
        <w:ind w:left="1440" w:hanging="360"/>
      </w:pPr>
    </w:lvl>
    <w:lvl w:ilvl="2" w:tplc="855A4826">
      <w:start w:val="1"/>
      <w:numFmt w:val="lowerRoman"/>
      <w:lvlText w:val="%3."/>
      <w:lvlJc w:val="right"/>
      <w:pPr>
        <w:ind w:left="2160" w:hanging="180"/>
      </w:pPr>
    </w:lvl>
    <w:lvl w:ilvl="3" w:tplc="45C28CDA">
      <w:start w:val="1"/>
      <w:numFmt w:val="decimal"/>
      <w:lvlText w:val="%4."/>
      <w:lvlJc w:val="left"/>
      <w:pPr>
        <w:ind w:left="2880" w:hanging="360"/>
      </w:pPr>
    </w:lvl>
    <w:lvl w:ilvl="4" w:tplc="FA90FE66">
      <w:start w:val="1"/>
      <w:numFmt w:val="lowerLetter"/>
      <w:lvlText w:val="%5."/>
      <w:lvlJc w:val="left"/>
      <w:pPr>
        <w:ind w:left="3600" w:hanging="360"/>
      </w:pPr>
    </w:lvl>
    <w:lvl w:ilvl="5" w:tplc="3A66E11E">
      <w:start w:val="1"/>
      <w:numFmt w:val="lowerRoman"/>
      <w:lvlText w:val="%6."/>
      <w:lvlJc w:val="right"/>
      <w:pPr>
        <w:ind w:left="4320" w:hanging="180"/>
      </w:pPr>
    </w:lvl>
    <w:lvl w:ilvl="6" w:tplc="FC48FABA">
      <w:start w:val="1"/>
      <w:numFmt w:val="decimal"/>
      <w:lvlText w:val="%7."/>
      <w:lvlJc w:val="left"/>
      <w:pPr>
        <w:ind w:left="5040" w:hanging="360"/>
      </w:pPr>
    </w:lvl>
    <w:lvl w:ilvl="7" w:tplc="3ED62096">
      <w:start w:val="1"/>
      <w:numFmt w:val="lowerLetter"/>
      <w:lvlText w:val="%8."/>
      <w:lvlJc w:val="left"/>
      <w:pPr>
        <w:ind w:left="5760" w:hanging="360"/>
      </w:pPr>
    </w:lvl>
    <w:lvl w:ilvl="8" w:tplc="694C0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42A69"/>
    <w:multiLevelType w:val="hybridMultilevel"/>
    <w:tmpl w:val="D5FA7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849B4"/>
    <w:multiLevelType w:val="hybridMultilevel"/>
    <w:tmpl w:val="9F700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E471C"/>
    <w:multiLevelType w:val="hybridMultilevel"/>
    <w:tmpl w:val="66AAE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9333E"/>
    <w:multiLevelType w:val="hybridMultilevel"/>
    <w:tmpl w:val="D2242F92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A4C77C6"/>
    <w:multiLevelType w:val="multilevel"/>
    <w:tmpl w:val="86C232C0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 w:val="0"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5548031">
    <w:abstractNumId w:val="9"/>
  </w:num>
  <w:num w:numId="2" w16cid:durableId="674840668">
    <w:abstractNumId w:val="10"/>
  </w:num>
  <w:num w:numId="3" w16cid:durableId="705104496">
    <w:abstractNumId w:val="16"/>
  </w:num>
  <w:num w:numId="4" w16cid:durableId="1019433834">
    <w:abstractNumId w:val="16"/>
    <w:lvlOverride w:ilvl="0">
      <w:startOverride w:val="1"/>
    </w:lvlOverride>
  </w:num>
  <w:num w:numId="5" w16cid:durableId="515733043">
    <w:abstractNumId w:val="16"/>
  </w:num>
  <w:num w:numId="6" w16cid:durableId="285544328">
    <w:abstractNumId w:val="16"/>
    <w:lvlOverride w:ilvl="0">
      <w:startOverride w:val="1"/>
    </w:lvlOverride>
  </w:num>
  <w:num w:numId="7" w16cid:durableId="748305147">
    <w:abstractNumId w:val="8"/>
  </w:num>
  <w:num w:numId="8" w16cid:durableId="1095394670">
    <w:abstractNumId w:val="16"/>
    <w:lvlOverride w:ilvl="0">
      <w:startOverride w:val="1"/>
    </w:lvlOverride>
  </w:num>
  <w:num w:numId="9" w16cid:durableId="18445877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873373">
    <w:abstractNumId w:val="11"/>
  </w:num>
  <w:num w:numId="11" w16cid:durableId="15043223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2219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469554">
    <w:abstractNumId w:val="7"/>
  </w:num>
  <w:num w:numId="14" w16cid:durableId="434443270">
    <w:abstractNumId w:val="6"/>
  </w:num>
  <w:num w:numId="15" w16cid:durableId="856694375">
    <w:abstractNumId w:val="5"/>
  </w:num>
  <w:num w:numId="16" w16cid:durableId="1859149294">
    <w:abstractNumId w:val="4"/>
  </w:num>
  <w:num w:numId="17" w16cid:durableId="96297655">
    <w:abstractNumId w:val="3"/>
  </w:num>
  <w:num w:numId="18" w16cid:durableId="96876974">
    <w:abstractNumId w:val="2"/>
  </w:num>
  <w:num w:numId="19" w16cid:durableId="51202516">
    <w:abstractNumId w:val="1"/>
  </w:num>
  <w:num w:numId="20" w16cid:durableId="1587111668">
    <w:abstractNumId w:val="0"/>
  </w:num>
  <w:num w:numId="21" w16cid:durableId="283004904">
    <w:abstractNumId w:val="14"/>
  </w:num>
  <w:num w:numId="22" w16cid:durableId="1576356615">
    <w:abstractNumId w:val="12"/>
  </w:num>
  <w:num w:numId="23" w16cid:durableId="23211325">
    <w:abstractNumId w:val="13"/>
  </w:num>
  <w:num w:numId="24" w16cid:durableId="12434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20"/>
    <w:rsid w:val="0000709E"/>
    <w:rsid w:val="00007202"/>
    <w:rsid w:val="000112EE"/>
    <w:rsid w:val="000118AE"/>
    <w:rsid w:val="000150E9"/>
    <w:rsid w:val="000157B6"/>
    <w:rsid w:val="0001779D"/>
    <w:rsid w:val="00024ADA"/>
    <w:rsid w:val="00030941"/>
    <w:rsid w:val="00030E3C"/>
    <w:rsid w:val="000311EB"/>
    <w:rsid w:val="00032ADA"/>
    <w:rsid w:val="000439C9"/>
    <w:rsid w:val="0005794C"/>
    <w:rsid w:val="00062946"/>
    <w:rsid w:val="000633E7"/>
    <w:rsid w:val="00064522"/>
    <w:rsid w:val="000652B9"/>
    <w:rsid w:val="000706F5"/>
    <w:rsid w:val="00072D27"/>
    <w:rsid w:val="0007434E"/>
    <w:rsid w:val="00082D7D"/>
    <w:rsid w:val="00083C22"/>
    <w:rsid w:val="00083D06"/>
    <w:rsid w:val="00086E87"/>
    <w:rsid w:val="000871A8"/>
    <w:rsid w:val="000965E0"/>
    <w:rsid w:val="000A036B"/>
    <w:rsid w:val="000A0620"/>
    <w:rsid w:val="000A6A33"/>
    <w:rsid w:val="000B0395"/>
    <w:rsid w:val="000D0E4A"/>
    <w:rsid w:val="000D4071"/>
    <w:rsid w:val="000E4FD3"/>
    <w:rsid w:val="000E7DAC"/>
    <w:rsid w:val="000F11B9"/>
    <w:rsid w:val="000F57DD"/>
    <w:rsid w:val="000F604D"/>
    <w:rsid w:val="00102341"/>
    <w:rsid w:val="00105960"/>
    <w:rsid w:val="00106698"/>
    <w:rsid w:val="001073CE"/>
    <w:rsid w:val="0011012B"/>
    <w:rsid w:val="00111826"/>
    <w:rsid w:val="00120520"/>
    <w:rsid w:val="00121553"/>
    <w:rsid w:val="00124088"/>
    <w:rsid w:val="00131CAB"/>
    <w:rsid w:val="001379AE"/>
    <w:rsid w:val="001407B8"/>
    <w:rsid w:val="001435F8"/>
    <w:rsid w:val="001519E2"/>
    <w:rsid w:val="00152954"/>
    <w:rsid w:val="001668AA"/>
    <w:rsid w:val="00171155"/>
    <w:rsid w:val="00175F77"/>
    <w:rsid w:val="00190B30"/>
    <w:rsid w:val="001A2313"/>
    <w:rsid w:val="001B790D"/>
    <w:rsid w:val="001C2CAB"/>
    <w:rsid w:val="001D0BD1"/>
    <w:rsid w:val="001D243B"/>
    <w:rsid w:val="001E51A8"/>
    <w:rsid w:val="002017AC"/>
    <w:rsid w:val="002072FE"/>
    <w:rsid w:val="00210055"/>
    <w:rsid w:val="00223A8B"/>
    <w:rsid w:val="00225B46"/>
    <w:rsid w:val="00231BCB"/>
    <w:rsid w:val="002359ED"/>
    <w:rsid w:val="00242C64"/>
    <w:rsid w:val="002502E8"/>
    <w:rsid w:val="00252520"/>
    <w:rsid w:val="0025797D"/>
    <w:rsid w:val="002617CB"/>
    <w:rsid w:val="002618D2"/>
    <w:rsid w:val="002625F9"/>
    <w:rsid w:val="002631F7"/>
    <w:rsid w:val="0026484A"/>
    <w:rsid w:val="0026504D"/>
    <w:rsid w:val="0027396D"/>
    <w:rsid w:val="00276926"/>
    <w:rsid w:val="00283842"/>
    <w:rsid w:val="00291675"/>
    <w:rsid w:val="002A3A5D"/>
    <w:rsid w:val="002A4C3C"/>
    <w:rsid w:val="002A5AF4"/>
    <w:rsid w:val="002A67C8"/>
    <w:rsid w:val="002B0277"/>
    <w:rsid w:val="002B40B7"/>
    <w:rsid w:val="002C5D75"/>
    <w:rsid w:val="002E5773"/>
    <w:rsid w:val="002F744A"/>
    <w:rsid w:val="00301789"/>
    <w:rsid w:val="00302192"/>
    <w:rsid w:val="00310815"/>
    <w:rsid w:val="00323FCA"/>
    <w:rsid w:val="00325194"/>
    <w:rsid w:val="00326034"/>
    <w:rsid w:val="00326B8A"/>
    <w:rsid w:val="003303C7"/>
    <w:rsid w:val="00332F04"/>
    <w:rsid w:val="00343169"/>
    <w:rsid w:val="003529EC"/>
    <w:rsid w:val="00362005"/>
    <w:rsid w:val="003665EC"/>
    <w:rsid w:val="0037044E"/>
    <w:rsid w:val="003728E3"/>
    <w:rsid w:val="003762A7"/>
    <w:rsid w:val="00395B49"/>
    <w:rsid w:val="003962D3"/>
    <w:rsid w:val="0039678E"/>
    <w:rsid w:val="003A2CC4"/>
    <w:rsid w:val="003A6656"/>
    <w:rsid w:val="003B6AB0"/>
    <w:rsid w:val="003C7D9D"/>
    <w:rsid w:val="003D0DA9"/>
    <w:rsid w:val="003E2F58"/>
    <w:rsid w:val="003E3A63"/>
    <w:rsid w:val="003E3C23"/>
    <w:rsid w:val="003E7A12"/>
    <w:rsid w:val="003F3825"/>
    <w:rsid w:val="003F3B1E"/>
    <w:rsid w:val="00411057"/>
    <w:rsid w:val="00415DC1"/>
    <w:rsid w:val="00417999"/>
    <w:rsid w:val="00423137"/>
    <w:rsid w:val="004359BA"/>
    <w:rsid w:val="0044099C"/>
    <w:rsid w:val="00443373"/>
    <w:rsid w:val="0044569C"/>
    <w:rsid w:val="00450FBD"/>
    <w:rsid w:val="00457BEB"/>
    <w:rsid w:val="00461B2E"/>
    <w:rsid w:val="004633FB"/>
    <w:rsid w:val="00482CFC"/>
    <w:rsid w:val="00487996"/>
    <w:rsid w:val="00491910"/>
    <w:rsid w:val="004A2AF6"/>
    <w:rsid w:val="004A3D03"/>
    <w:rsid w:val="004B231E"/>
    <w:rsid w:val="004B6D7F"/>
    <w:rsid w:val="004D1AE1"/>
    <w:rsid w:val="004D29A3"/>
    <w:rsid w:val="004D785F"/>
    <w:rsid w:val="004E2000"/>
    <w:rsid w:val="004E2BBF"/>
    <w:rsid w:val="004E5DB5"/>
    <w:rsid w:val="004E744B"/>
    <w:rsid w:val="004F49D7"/>
    <w:rsid w:val="004F7760"/>
    <w:rsid w:val="00504506"/>
    <w:rsid w:val="0051672D"/>
    <w:rsid w:val="00520AC9"/>
    <w:rsid w:val="00525F5D"/>
    <w:rsid w:val="0053165A"/>
    <w:rsid w:val="00544CB8"/>
    <w:rsid w:val="00546815"/>
    <w:rsid w:val="00561F9A"/>
    <w:rsid w:val="00566E58"/>
    <w:rsid w:val="00572D84"/>
    <w:rsid w:val="005823E6"/>
    <w:rsid w:val="00583945"/>
    <w:rsid w:val="00584574"/>
    <w:rsid w:val="00594254"/>
    <w:rsid w:val="005948E6"/>
    <w:rsid w:val="005A6790"/>
    <w:rsid w:val="005B42F0"/>
    <w:rsid w:val="005B6EB8"/>
    <w:rsid w:val="005C19E1"/>
    <w:rsid w:val="005D184F"/>
    <w:rsid w:val="005D39E9"/>
    <w:rsid w:val="005D3D17"/>
    <w:rsid w:val="005D4CD7"/>
    <w:rsid w:val="005E34CD"/>
    <w:rsid w:val="005F6F7A"/>
    <w:rsid w:val="005F7BFE"/>
    <w:rsid w:val="00600AFD"/>
    <w:rsid w:val="006052A4"/>
    <w:rsid w:val="00614CAB"/>
    <w:rsid w:val="00616ED4"/>
    <w:rsid w:val="00633BC0"/>
    <w:rsid w:val="00661DE5"/>
    <w:rsid w:val="006706DE"/>
    <w:rsid w:val="006710C4"/>
    <w:rsid w:val="00672FA4"/>
    <w:rsid w:val="0067309B"/>
    <w:rsid w:val="006821BB"/>
    <w:rsid w:val="00683663"/>
    <w:rsid w:val="006838A6"/>
    <w:rsid w:val="006842DF"/>
    <w:rsid w:val="006912F0"/>
    <w:rsid w:val="006922CD"/>
    <w:rsid w:val="0069487E"/>
    <w:rsid w:val="006A648B"/>
    <w:rsid w:val="006B0B82"/>
    <w:rsid w:val="006B2EC1"/>
    <w:rsid w:val="006B7EF2"/>
    <w:rsid w:val="006C2E69"/>
    <w:rsid w:val="006C3B05"/>
    <w:rsid w:val="006C3B5F"/>
    <w:rsid w:val="006C41DB"/>
    <w:rsid w:val="006D13C1"/>
    <w:rsid w:val="006D3A72"/>
    <w:rsid w:val="006D6DD3"/>
    <w:rsid w:val="006E260C"/>
    <w:rsid w:val="006F53EE"/>
    <w:rsid w:val="00714320"/>
    <w:rsid w:val="007150F2"/>
    <w:rsid w:val="00715405"/>
    <w:rsid w:val="00717507"/>
    <w:rsid w:val="007263B8"/>
    <w:rsid w:val="00726D9C"/>
    <w:rsid w:val="00726F2C"/>
    <w:rsid w:val="00736D30"/>
    <w:rsid w:val="007378F1"/>
    <w:rsid w:val="00742FF3"/>
    <w:rsid w:val="0075062C"/>
    <w:rsid w:val="007604ED"/>
    <w:rsid w:val="007920B0"/>
    <w:rsid w:val="00792338"/>
    <w:rsid w:val="00794B27"/>
    <w:rsid w:val="007A73CB"/>
    <w:rsid w:val="007A7846"/>
    <w:rsid w:val="007B1911"/>
    <w:rsid w:val="007B2795"/>
    <w:rsid w:val="007C6292"/>
    <w:rsid w:val="007E63C7"/>
    <w:rsid w:val="007E6FDE"/>
    <w:rsid w:val="007E7995"/>
    <w:rsid w:val="007F326E"/>
    <w:rsid w:val="007F66F5"/>
    <w:rsid w:val="00800143"/>
    <w:rsid w:val="00812400"/>
    <w:rsid w:val="00814625"/>
    <w:rsid w:val="00821223"/>
    <w:rsid w:val="0082203C"/>
    <w:rsid w:val="008360A8"/>
    <w:rsid w:val="00836F9A"/>
    <w:rsid w:val="008416E0"/>
    <w:rsid w:val="0084786D"/>
    <w:rsid w:val="008514BE"/>
    <w:rsid w:val="00853E64"/>
    <w:rsid w:val="008579BB"/>
    <w:rsid w:val="00860E77"/>
    <w:rsid w:val="00870E33"/>
    <w:rsid w:val="00876EF2"/>
    <w:rsid w:val="0087735A"/>
    <w:rsid w:val="0088366E"/>
    <w:rsid w:val="00895251"/>
    <w:rsid w:val="008953A1"/>
    <w:rsid w:val="00895C49"/>
    <w:rsid w:val="00897BFF"/>
    <w:rsid w:val="008A760E"/>
    <w:rsid w:val="008A79C9"/>
    <w:rsid w:val="008B42B7"/>
    <w:rsid w:val="008B67BB"/>
    <w:rsid w:val="008BFF37"/>
    <w:rsid w:val="008C23A3"/>
    <w:rsid w:val="008C61B9"/>
    <w:rsid w:val="008C6C14"/>
    <w:rsid w:val="008C7E92"/>
    <w:rsid w:val="008E3A57"/>
    <w:rsid w:val="008E43BA"/>
    <w:rsid w:val="008F0F2F"/>
    <w:rsid w:val="008F249E"/>
    <w:rsid w:val="008F30DE"/>
    <w:rsid w:val="008F37BF"/>
    <w:rsid w:val="008F48D4"/>
    <w:rsid w:val="008F64FD"/>
    <w:rsid w:val="009102F7"/>
    <w:rsid w:val="00910505"/>
    <w:rsid w:val="00912477"/>
    <w:rsid w:val="00913874"/>
    <w:rsid w:val="009139AF"/>
    <w:rsid w:val="00916B11"/>
    <w:rsid w:val="009223E4"/>
    <w:rsid w:val="00930353"/>
    <w:rsid w:val="00943B06"/>
    <w:rsid w:val="00945864"/>
    <w:rsid w:val="00953813"/>
    <w:rsid w:val="0096503C"/>
    <w:rsid w:val="00972147"/>
    <w:rsid w:val="00973512"/>
    <w:rsid w:val="009806F4"/>
    <w:rsid w:val="00982B91"/>
    <w:rsid w:val="009853E9"/>
    <w:rsid w:val="009902FA"/>
    <w:rsid w:val="0099278A"/>
    <w:rsid w:val="00996850"/>
    <w:rsid w:val="00996E16"/>
    <w:rsid w:val="009A168F"/>
    <w:rsid w:val="009A5239"/>
    <w:rsid w:val="009A558E"/>
    <w:rsid w:val="009B69C5"/>
    <w:rsid w:val="009C01D7"/>
    <w:rsid w:val="009C2CAA"/>
    <w:rsid w:val="009C71C4"/>
    <w:rsid w:val="009D3947"/>
    <w:rsid w:val="009E66C2"/>
    <w:rsid w:val="009F22A6"/>
    <w:rsid w:val="009F3AA8"/>
    <w:rsid w:val="009F72A7"/>
    <w:rsid w:val="00A00A36"/>
    <w:rsid w:val="00A00BA0"/>
    <w:rsid w:val="00A119D9"/>
    <w:rsid w:val="00A1309F"/>
    <w:rsid w:val="00A16AB1"/>
    <w:rsid w:val="00A21763"/>
    <w:rsid w:val="00A21BED"/>
    <w:rsid w:val="00A24D93"/>
    <w:rsid w:val="00A26391"/>
    <w:rsid w:val="00A26D80"/>
    <w:rsid w:val="00A27D99"/>
    <w:rsid w:val="00A319D2"/>
    <w:rsid w:val="00A3524F"/>
    <w:rsid w:val="00A3532D"/>
    <w:rsid w:val="00A3618A"/>
    <w:rsid w:val="00A370D6"/>
    <w:rsid w:val="00A40E36"/>
    <w:rsid w:val="00A5508D"/>
    <w:rsid w:val="00A60D92"/>
    <w:rsid w:val="00A64666"/>
    <w:rsid w:val="00A72E39"/>
    <w:rsid w:val="00A73C7D"/>
    <w:rsid w:val="00A86EAC"/>
    <w:rsid w:val="00A923E7"/>
    <w:rsid w:val="00A932A9"/>
    <w:rsid w:val="00A97A7D"/>
    <w:rsid w:val="00AA01CC"/>
    <w:rsid w:val="00AA0A03"/>
    <w:rsid w:val="00AA187A"/>
    <w:rsid w:val="00AA661C"/>
    <w:rsid w:val="00AB2AF0"/>
    <w:rsid w:val="00AB58EF"/>
    <w:rsid w:val="00AC118C"/>
    <w:rsid w:val="00AC2F58"/>
    <w:rsid w:val="00AC4707"/>
    <w:rsid w:val="00AD3A32"/>
    <w:rsid w:val="00AD5CBE"/>
    <w:rsid w:val="00AE2AF1"/>
    <w:rsid w:val="00AF3037"/>
    <w:rsid w:val="00B00008"/>
    <w:rsid w:val="00B058DD"/>
    <w:rsid w:val="00B369B4"/>
    <w:rsid w:val="00B432AF"/>
    <w:rsid w:val="00B53817"/>
    <w:rsid w:val="00B61F85"/>
    <w:rsid w:val="00B6565D"/>
    <w:rsid w:val="00B67BD3"/>
    <w:rsid w:val="00B96382"/>
    <w:rsid w:val="00BA3CC7"/>
    <w:rsid w:val="00BA6DBC"/>
    <w:rsid w:val="00BC3F09"/>
    <w:rsid w:val="00BE71F8"/>
    <w:rsid w:val="00BF457D"/>
    <w:rsid w:val="00BF4775"/>
    <w:rsid w:val="00C01AD5"/>
    <w:rsid w:val="00C13CF1"/>
    <w:rsid w:val="00C15669"/>
    <w:rsid w:val="00C17DB7"/>
    <w:rsid w:val="00C20811"/>
    <w:rsid w:val="00C26379"/>
    <w:rsid w:val="00C30B1C"/>
    <w:rsid w:val="00C344E1"/>
    <w:rsid w:val="00C447D8"/>
    <w:rsid w:val="00C62380"/>
    <w:rsid w:val="00C70C64"/>
    <w:rsid w:val="00C74CEB"/>
    <w:rsid w:val="00C77A4F"/>
    <w:rsid w:val="00C8688B"/>
    <w:rsid w:val="00C9156A"/>
    <w:rsid w:val="00C91B56"/>
    <w:rsid w:val="00C91CA9"/>
    <w:rsid w:val="00C92AE4"/>
    <w:rsid w:val="00C95A05"/>
    <w:rsid w:val="00CA0C45"/>
    <w:rsid w:val="00CA179C"/>
    <w:rsid w:val="00CA461C"/>
    <w:rsid w:val="00CB06CB"/>
    <w:rsid w:val="00CB1D0E"/>
    <w:rsid w:val="00CB393E"/>
    <w:rsid w:val="00CB7B0C"/>
    <w:rsid w:val="00CC1B8A"/>
    <w:rsid w:val="00CC3AB0"/>
    <w:rsid w:val="00CD3827"/>
    <w:rsid w:val="00CD4A9C"/>
    <w:rsid w:val="00CF12AE"/>
    <w:rsid w:val="00CF5686"/>
    <w:rsid w:val="00D02E58"/>
    <w:rsid w:val="00D1798D"/>
    <w:rsid w:val="00D209AD"/>
    <w:rsid w:val="00D21062"/>
    <w:rsid w:val="00D22CB4"/>
    <w:rsid w:val="00D233CB"/>
    <w:rsid w:val="00D303AE"/>
    <w:rsid w:val="00D33787"/>
    <w:rsid w:val="00D42C63"/>
    <w:rsid w:val="00D44ACA"/>
    <w:rsid w:val="00D46020"/>
    <w:rsid w:val="00D501B8"/>
    <w:rsid w:val="00D50477"/>
    <w:rsid w:val="00D73384"/>
    <w:rsid w:val="00D73DA1"/>
    <w:rsid w:val="00D80466"/>
    <w:rsid w:val="00D83E05"/>
    <w:rsid w:val="00D8553A"/>
    <w:rsid w:val="00D868ED"/>
    <w:rsid w:val="00D902A4"/>
    <w:rsid w:val="00D939C3"/>
    <w:rsid w:val="00DB2323"/>
    <w:rsid w:val="00DB331E"/>
    <w:rsid w:val="00DB6FF1"/>
    <w:rsid w:val="00DC0D81"/>
    <w:rsid w:val="00DC21BF"/>
    <w:rsid w:val="00DC440F"/>
    <w:rsid w:val="00DC4E21"/>
    <w:rsid w:val="00DD46EA"/>
    <w:rsid w:val="00DD5358"/>
    <w:rsid w:val="00DE55CD"/>
    <w:rsid w:val="00E224A0"/>
    <w:rsid w:val="00E24810"/>
    <w:rsid w:val="00E254F0"/>
    <w:rsid w:val="00E3742B"/>
    <w:rsid w:val="00E4313F"/>
    <w:rsid w:val="00E43787"/>
    <w:rsid w:val="00E51168"/>
    <w:rsid w:val="00E55B4B"/>
    <w:rsid w:val="00E55FC7"/>
    <w:rsid w:val="00E627F6"/>
    <w:rsid w:val="00E638D7"/>
    <w:rsid w:val="00E64A2C"/>
    <w:rsid w:val="00E72A21"/>
    <w:rsid w:val="00E7715A"/>
    <w:rsid w:val="00E77B02"/>
    <w:rsid w:val="00E90AC5"/>
    <w:rsid w:val="00E96121"/>
    <w:rsid w:val="00E97316"/>
    <w:rsid w:val="00EA58CD"/>
    <w:rsid w:val="00EB403A"/>
    <w:rsid w:val="00EB700D"/>
    <w:rsid w:val="00EC29AF"/>
    <w:rsid w:val="00EE5D60"/>
    <w:rsid w:val="00F123B1"/>
    <w:rsid w:val="00F33B83"/>
    <w:rsid w:val="00F41B42"/>
    <w:rsid w:val="00F54BD0"/>
    <w:rsid w:val="00F54EEB"/>
    <w:rsid w:val="00F57A12"/>
    <w:rsid w:val="00F633E4"/>
    <w:rsid w:val="00F67120"/>
    <w:rsid w:val="00F75C04"/>
    <w:rsid w:val="00F82451"/>
    <w:rsid w:val="00FB3BB2"/>
    <w:rsid w:val="00FC1456"/>
    <w:rsid w:val="00FC297A"/>
    <w:rsid w:val="00FC7343"/>
    <w:rsid w:val="00FE237C"/>
    <w:rsid w:val="00FF031B"/>
    <w:rsid w:val="00FF0F4C"/>
    <w:rsid w:val="00FF4057"/>
    <w:rsid w:val="00FF44F1"/>
    <w:rsid w:val="00FF5FDF"/>
    <w:rsid w:val="01172DA7"/>
    <w:rsid w:val="01824B25"/>
    <w:rsid w:val="019B38C9"/>
    <w:rsid w:val="0364AEB0"/>
    <w:rsid w:val="03BAFB44"/>
    <w:rsid w:val="03E5250E"/>
    <w:rsid w:val="0513D116"/>
    <w:rsid w:val="0579FFC9"/>
    <w:rsid w:val="0604E861"/>
    <w:rsid w:val="0631A77E"/>
    <w:rsid w:val="0673241D"/>
    <w:rsid w:val="074C3F23"/>
    <w:rsid w:val="075A811A"/>
    <w:rsid w:val="079B4BD1"/>
    <w:rsid w:val="08092777"/>
    <w:rsid w:val="08416389"/>
    <w:rsid w:val="089BA2EE"/>
    <w:rsid w:val="089FF76E"/>
    <w:rsid w:val="0979BABB"/>
    <w:rsid w:val="0C82EB3E"/>
    <w:rsid w:val="0D64ABAD"/>
    <w:rsid w:val="0D6CFD3E"/>
    <w:rsid w:val="0D804B6F"/>
    <w:rsid w:val="0DD5BF0D"/>
    <w:rsid w:val="0E3D3BEF"/>
    <w:rsid w:val="0E9E9F0A"/>
    <w:rsid w:val="0ECA3427"/>
    <w:rsid w:val="10679635"/>
    <w:rsid w:val="108313D3"/>
    <w:rsid w:val="113C19DA"/>
    <w:rsid w:val="127ED01F"/>
    <w:rsid w:val="13296CE9"/>
    <w:rsid w:val="13A8A6DB"/>
    <w:rsid w:val="1455C0FF"/>
    <w:rsid w:val="146E28F4"/>
    <w:rsid w:val="1563D455"/>
    <w:rsid w:val="15AC387D"/>
    <w:rsid w:val="1623592B"/>
    <w:rsid w:val="1653FB69"/>
    <w:rsid w:val="16992164"/>
    <w:rsid w:val="17177BDA"/>
    <w:rsid w:val="17B9426D"/>
    <w:rsid w:val="17DF4598"/>
    <w:rsid w:val="17FB1B86"/>
    <w:rsid w:val="187B62E9"/>
    <w:rsid w:val="18FC3352"/>
    <w:rsid w:val="1A05746A"/>
    <w:rsid w:val="1A36CB93"/>
    <w:rsid w:val="1A5F2A2E"/>
    <w:rsid w:val="1AED361A"/>
    <w:rsid w:val="1C9939A7"/>
    <w:rsid w:val="1CF7DB27"/>
    <w:rsid w:val="1DC0DAD8"/>
    <w:rsid w:val="1E67553E"/>
    <w:rsid w:val="1E92C853"/>
    <w:rsid w:val="1EAEEEC9"/>
    <w:rsid w:val="1F9775C4"/>
    <w:rsid w:val="2054195F"/>
    <w:rsid w:val="20955636"/>
    <w:rsid w:val="20EB74DC"/>
    <w:rsid w:val="21C96CEB"/>
    <w:rsid w:val="25746777"/>
    <w:rsid w:val="25CBC86E"/>
    <w:rsid w:val="25F116F2"/>
    <w:rsid w:val="2628B065"/>
    <w:rsid w:val="2869858C"/>
    <w:rsid w:val="28F72C46"/>
    <w:rsid w:val="29033366"/>
    <w:rsid w:val="291CAF10"/>
    <w:rsid w:val="2920986D"/>
    <w:rsid w:val="29BB6557"/>
    <w:rsid w:val="2B0A5621"/>
    <w:rsid w:val="2B0E2561"/>
    <w:rsid w:val="2B49B147"/>
    <w:rsid w:val="2B535DB3"/>
    <w:rsid w:val="2B67D531"/>
    <w:rsid w:val="2C98C3B5"/>
    <w:rsid w:val="2DC5EC84"/>
    <w:rsid w:val="2DF331D3"/>
    <w:rsid w:val="2DF7E1CD"/>
    <w:rsid w:val="2E5CCD20"/>
    <w:rsid w:val="2E9359CC"/>
    <w:rsid w:val="2E9E338F"/>
    <w:rsid w:val="2F2AE9F4"/>
    <w:rsid w:val="3004B80F"/>
    <w:rsid w:val="30AB3B91"/>
    <w:rsid w:val="311BFF02"/>
    <w:rsid w:val="3180274A"/>
    <w:rsid w:val="31E88CB8"/>
    <w:rsid w:val="324A2A3C"/>
    <w:rsid w:val="328CFF93"/>
    <w:rsid w:val="33150C7A"/>
    <w:rsid w:val="33425335"/>
    <w:rsid w:val="33C5728C"/>
    <w:rsid w:val="3408AA91"/>
    <w:rsid w:val="34BBF6C9"/>
    <w:rsid w:val="350305FB"/>
    <w:rsid w:val="350ACF15"/>
    <w:rsid w:val="35C438E7"/>
    <w:rsid w:val="36D31F7D"/>
    <w:rsid w:val="382BC831"/>
    <w:rsid w:val="38887F1E"/>
    <w:rsid w:val="39D21149"/>
    <w:rsid w:val="3A785DB0"/>
    <w:rsid w:val="3A855351"/>
    <w:rsid w:val="3A940DBB"/>
    <w:rsid w:val="3ABB593E"/>
    <w:rsid w:val="3B5DDECC"/>
    <w:rsid w:val="3B9E7D72"/>
    <w:rsid w:val="3C26CEE5"/>
    <w:rsid w:val="3C93E69A"/>
    <w:rsid w:val="3CD71F3F"/>
    <w:rsid w:val="3D3BEF1F"/>
    <w:rsid w:val="3D42B47A"/>
    <w:rsid w:val="3DEE9B90"/>
    <w:rsid w:val="3EBEA319"/>
    <w:rsid w:val="3ECBE2FB"/>
    <w:rsid w:val="3F17AFFE"/>
    <w:rsid w:val="3FD08E68"/>
    <w:rsid w:val="40581A92"/>
    <w:rsid w:val="4088B072"/>
    <w:rsid w:val="40F7E8AB"/>
    <w:rsid w:val="412C7890"/>
    <w:rsid w:val="41F4EBC4"/>
    <w:rsid w:val="42F41133"/>
    <w:rsid w:val="433E8DD1"/>
    <w:rsid w:val="43A072F6"/>
    <w:rsid w:val="443499E6"/>
    <w:rsid w:val="44E639B6"/>
    <w:rsid w:val="476ADB92"/>
    <w:rsid w:val="4790D3ED"/>
    <w:rsid w:val="497D1BF5"/>
    <w:rsid w:val="49EFCA48"/>
    <w:rsid w:val="4AB60CDD"/>
    <w:rsid w:val="4B11F553"/>
    <w:rsid w:val="4B4DC9DC"/>
    <w:rsid w:val="4B59980A"/>
    <w:rsid w:val="4C184BF9"/>
    <w:rsid w:val="4C1A8C7A"/>
    <w:rsid w:val="4C2F3B58"/>
    <w:rsid w:val="4F657C21"/>
    <w:rsid w:val="4F90DEEE"/>
    <w:rsid w:val="4FB34276"/>
    <w:rsid w:val="503125A3"/>
    <w:rsid w:val="5066101C"/>
    <w:rsid w:val="50705A8C"/>
    <w:rsid w:val="5112A054"/>
    <w:rsid w:val="519FB9B7"/>
    <w:rsid w:val="51BD0C26"/>
    <w:rsid w:val="51C3C6F6"/>
    <w:rsid w:val="52321730"/>
    <w:rsid w:val="529EDFD3"/>
    <w:rsid w:val="52F7943D"/>
    <w:rsid w:val="53AE4918"/>
    <w:rsid w:val="53CC7BDB"/>
    <w:rsid w:val="53E7AD28"/>
    <w:rsid w:val="545C7E51"/>
    <w:rsid w:val="54793E1F"/>
    <w:rsid w:val="559BA933"/>
    <w:rsid w:val="55D43E7C"/>
    <w:rsid w:val="56530999"/>
    <w:rsid w:val="56775930"/>
    <w:rsid w:val="56F6DC85"/>
    <w:rsid w:val="58101EFA"/>
    <w:rsid w:val="5825F014"/>
    <w:rsid w:val="58EDB0F3"/>
    <w:rsid w:val="59BE8A84"/>
    <w:rsid w:val="5A8C798C"/>
    <w:rsid w:val="5AA59562"/>
    <w:rsid w:val="5AFCDA5C"/>
    <w:rsid w:val="5B22483D"/>
    <w:rsid w:val="5B631684"/>
    <w:rsid w:val="5B9E4BB6"/>
    <w:rsid w:val="5BBEF92F"/>
    <w:rsid w:val="5DC73241"/>
    <w:rsid w:val="60A715CD"/>
    <w:rsid w:val="61025C93"/>
    <w:rsid w:val="615A8962"/>
    <w:rsid w:val="626F4BF0"/>
    <w:rsid w:val="633D3CE3"/>
    <w:rsid w:val="638B5D65"/>
    <w:rsid w:val="6408F4DF"/>
    <w:rsid w:val="64C69025"/>
    <w:rsid w:val="653F4A7F"/>
    <w:rsid w:val="66304028"/>
    <w:rsid w:val="6660EC57"/>
    <w:rsid w:val="6941CF5A"/>
    <w:rsid w:val="6D0DD599"/>
    <w:rsid w:val="6ED54867"/>
    <w:rsid w:val="6F468933"/>
    <w:rsid w:val="6F642D4F"/>
    <w:rsid w:val="70A312CA"/>
    <w:rsid w:val="71729DB5"/>
    <w:rsid w:val="7207E084"/>
    <w:rsid w:val="728B7F63"/>
    <w:rsid w:val="73588417"/>
    <w:rsid w:val="73BBB980"/>
    <w:rsid w:val="744F0ABA"/>
    <w:rsid w:val="74E60CCF"/>
    <w:rsid w:val="75BAE5E5"/>
    <w:rsid w:val="75D2343D"/>
    <w:rsid w:val="75FD3291"/>
    <w:rsid w:val="7620B323"/>
    <w:rsid w:val="77841141"/>
    <w:rsid w:val="781B039D"/>
    <w:rsid w:val="78574859"/>
    <w:rsid w:val="788160B7"/>
    <w:rsid w:val="78F149E8"/>
    <w:rsid w:val="79635EF2"/>
    <w:rsid w:val="7966019C"/>
    <w:rsid w:val="7A0A9100"/>
    <w:rsid w:val="7A4CEA89"/>
    <w:rsid w:val="7ABE95A4"/>
    <w:rsid w:val="7AF89118"/>
    <w:rsid w:val="7AFB34EE"/>
    <w:rsid w:val="7B1757B4"/>
    <w:rsid w:val="7B9F5214"/>
    <w:rsid w:val="7BD53072"/>
    <w:rsid w:val="7BE17CDD"/>
    <w:rsid w:val="7CDA44B5"/>
    <w:rsid w:val="7CFD5768"/>
    <w:rsid w:val="7E198525"/>
    <w:rsid w:val="7E2A74F4"/>
    <w:rsid w:val="7EB66465"/>
    <w:rsid w:val="7EE37A59"/>
    <w:rsid w:val="7F3FF5CB"/>
    <w:rsid w:val="7F4C7728"/>
    <w:rsid w:val="7F842A1A"/>
    <w:rsid w:val="7FDDE4D0"/>
    <w:rsid w:val="7FF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B55B0E"/>
  <w15:chartTrackingRefBased/>
  <w15:docId w15:val="{BC7F0B27-1157-48E3-A26C-55821E08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60C"/>
    <w:pPr>
      <w:spacing w:before="120"/>
    </w:pPr>
  </w:style>
  <w:style w:type="paragraph" w:styleId="Heading1">
    <w:name w:val="heading 1"/>
    <w:basedOn w:val="Normal"/>
    <w:link w:val="Heading1Char"/>
    <w:uiPriority w:val="5"/>
    <w:qFormat/>
    <w:rsid w:val="000652B9"/>
    <w:pPr>
      <w:keepNext/>
      <w:keepLines/>
      <w:spacing w:before="240" w:after="120" w:line="240" w:lineRule="auto"/>
      <w:contextualSpacing/>
      <w:outlineLvl w:val="0"/>
    </w:pPr>
    <w:rPr>
      <w:rFonts w:asciiTheme="majorHAnsi" w:eastAsiaTheme="majorEastAsia" w:hAnsiTheme="majorHAnsi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rsid w:val="00231BCB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color w:val="0A2F41" w:themeColor="accent1" w:themeShade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0652B9"/>
    <w:rPr>
      <w:rFonts w:asciiTheme="majorHAnsi" w:eastAsiaTheme="majorEastAsia" w:hAnsiTheme="majorHAnsi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  <w:rPr>
      <w:rFonts w:eastAsiaTheme="minorEastAsia"/>
      <w:color w:val="3A3A3A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E260C"/>
    <w:rPr>
      <w:rFonts w:eastAsiaTheme="minorEastAsia"/>
      <w:color w:val="3A3A3A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6E260C"/>
    <w:pPr>
      <w:numPr>
        <w:numId w:val="5"/>
      </w:numPr>
      <w:ind w:left="720"/>
      <w:contextualSpacing/>
    </w:pPr>
    <w:rPr>
      <w:rFonts w:eastAsiaTheme="minorEastAsia"/>
      <w:color w:val="3A3A3A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6E260C"/>
    <w:pPr>
      <w:spacing w:before="40" w:after="120"/>
    </w:pPr>
    <w:rPr>
      <w:rFonts w:asciiTheme="majorHAnsi" w:eastAsiaTheme="majorEastAsia" w:hAnsiTheme="majorHAnsi" w:cstheme="majorBidi"/>
      <w:color w:val="1559BC" w:themeColor="accent4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E260C"/>
    <w:rPr>
      <w:rFonts w:asciiTheme="majorHAnsi" w:eastAsiaTheme="majorEastAsia" w:hAnsiTheme="majorHAnsi" w:cstheme="majorBidi"/>
      <w:color w:val="1559BC" w:themeColor="accent4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26504D"/>
    <w:pPr>
      <w:numPr>
        <w:ilvl w:val="1"/>
      </w:numPr>
      <w:pBdr>
        <w:left w:val="single" w:sz="48" w:space="0" w:color="A02B93" w:themeColor="accent5"/>
        <w:bottom w:val="single" w:sz="48" w:space="1" w:color="A02B93" w:themeColor="accent5"/>
      </w:pBdr>
      <w:shd w:val="clear" w:color="auto" w:fill="A02B93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6E260C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A02B93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260C"/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A02B93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6E260C"/>
    <w:rPr>
      <w:rFonts w:asciiTheme="majorHAnsi" w:eastAsiaTheme="majorEastAsia" w:hAnsiTheme="majorHAnsi" w:cstheme="majorBidi"/>
      <w:color w:val="0A2F41" w:themeColor="accent1" w:themeShade="80"/>
      <w:sz w:val="44"/>
      <w:szCs w:val="26"/>
    </w:rPr>
  </w:style>
  <w:style w:type="paragraph" w:styleId="ListBullet">
    <w:name w:val="List Bullet"/>
    <w:basedOn w:val="Normal"/>
    <w:uiPriority w:val="11"/>
    <w:semiHidden/>
    <w:qFormat/>
    <w:rsid w:val="00B61F85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027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3"/>
    <w:semiHidden/>
    <w:qFormat/>
    <w:rsid w:val="006B0B82"/>
    <w:rPr>
      <w:b/>
      <w:iCs/>
      <w:color w:val="BF4E14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4"/>
    <w:semiHidden/>
    <w:qFormat/>
    <w:rsid w:val="00B53817"/>
    <w:rPr>
      <w:b/>
      <w:bCs/>
      <w:color w:val="A02B93" w:themeColor="accent5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0A2F41" w:themeColor="accent1" w:themeShade="80"/>
        <w:left w:val="single" w:sz="2" w:space="10" w:color="0A2F41" w:themeColor="accent1" w:themeShade="80"/>
        <w:bottom w:val="single" w:sz="2" w:space="10" w:color="0A2F41" w:themeColor="accent1" w:themeShade="80"/>
        <w:right w:val="single" w:sz="2" w:space="10" w:color="0A2F41" w:themeColor="accent1" w:themeShade="80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DCF9" w:themeFill="accent4" w:themeFillTint="33"/>
    </w:tcPr>
    <w:tblStylePr w:type="firstRow">
      <w:rPr>
        <w:b/>
        <w:bCs/>
      </w:rPr>
      <w:tblPr/>
      <w:tcPr>
        <w:shd w:val="clear" w:color="auto" w:fill="92B9F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B9F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04696" w:themeFill="accent4" w:themeFillShade="CC"/>
      </w:tcPr>
    </w:tblStylePr>
    <w:tblStylePr w:type="lastRow">
      <w:rPr>
        <w:b/>
        <w:bCs/>
        <w:color w:val="10469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559BC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559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1559BC" w:themeColor="accent4"/>
        <w:bottom w:val="single" w:sz="4" w:space="0" w:color="1559BC" w:themeColor="accent4"/>
        <w:right w:val="single" w:sz="4" w:space="0" w:color="1559B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5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570" w:themeColor="accent4" w:themeShade="99"/>
          <w:insideV w:val="nil"/>
        </w:tcBorders>
        <w:shd w:val="clear" w:color="auto" w:fill="0C35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570" w:themeFill="accent4" w:themeFillShade="99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78A8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C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28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2B9F3" w:themeColor="accent4" w:themeTint="66"/>
        <w:left w:val="single" w:sz="4" w:space="0" w:color="92B9F3" w:themeColor="accent4" w:themeTint="66"/>
        <w:bottom w:val="single" w:sz="4" w:space="0" w:color="92B9F3" w:themeColor="accent4" w:themeTint="66"/>
        <w:right w:val="single" w:sz="4" w:space="0" w:color="92B9F3" w:themeColor="accent4" w:themeTint="66"/>
        <w:insideH w:val="single" w:sz="4" w:space="0" w:color="92B9F3" w:themeColor="accent4" w:themeTint="66"/>
        <w:insideV w:val="single" w:sz="4" w:space="0" w:color="92B9F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5C96EC" w:themeColor="accent4" w:themeTint="99"/>
        <w:bottom w:val="single" w:sz="2" w:space="0" w:color="5C96EC" w:themeColor="accent4" w:themeTint="99"/>
        <w:insideH w:val="single" w:sz="2" w:space="0" w:color="5C96EC" w:themeColor="accent4" w:themeTint="99"/>
        <w:insideV w:val="single" w:sz="2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9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9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sz="4" w:space="0" w:color="5C96EC" w:themeColor="accent4" w:themeTint="99"/>
        </w:tcBorders>
      </w:tcPr>
    </w:tblStylePr>
    <w:tblStylePr w:type="nwCell">
      <w:tblPr/>
      <w:tcPr>
        <w:tcBorders>
          <w:bottom w:val="single" w:sz="4" w:space="0" w:color="5C96EC" w:themeColor="accent4" w:themeTint="99"/>
        </w:tcBorders>
      </w:tcPr>
    </w:tblStylePr>
    <w:tblStylePr w:type="seCell">
      <w:tblPr/>
      <w:tcPr>
        <w:tcBorders>
          <w:top w:val="single" w:sz="4" w:space="0" w:color="5C96EC" w:themeColor="accent4" w:themeTint="99"/>
        </w:tcBorders>
      </w:tcPr>
    </w:tblStylePr>
    <w:tblStylePr w:type="swCell">
      <w:tblPr/>
      <w:tcPr>
        <w:tcBorders>
          <w:top w:val="single" w:sz="4" w:space="0" w:color="5C9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59BC" w:themeColor="accent4"/>
          <w:left w:val="single" w:sz="4" w:space="0" w:color="1559BC" w:themeColor="accent4"/>
          <w:bottom w:val="single" w:sz="4" w:space="0" w:color="1559BC" w:themeColor="accent4"/>
          <w:right w:val="single" w:sz="4" w:space="0" w:color="1559BC" w:themeColor="accent4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DC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59BC" w:themeFill="accent4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92B9F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sz="4" w:space="0" w:color="5C96EC" w:themeColor="accent4" w:themeTint="99"/>
        </w:tcBorders>
      </w:tcPr>
    </w:tblStylePr>
    <w:tblStylePr w:type="nwCell">
      <w:tblPr/>
      <w:tcPr>
        <w:tcBorders>
          <w:bottom w:val="single" w:sz="4" w:space="0" w:color="5C96EC" w:themeColor="accent4" w:themeTint="99"/>
        </w:tcBorders>
      </w:tcPr>
    </w:tblStylePr>
    <w:tblStylePr w:type="seCell">
      <w:tblPr/>
      <w:tcPr>
        <w:tcBorders>
          <w:top w:val="single" w:sz="4" w:space="0" w:color="5C96EC" w:themeColor="accent4" w:themeTint="99"/>
        </w:tcBorders>
      </w:tcPr>
    </w:tblStylePr>
    <w:tblStylePr w:type="swCell">
      <w:tblPr/>
      <w:tcPr>
        <w:tcBorders>
          <w:top w:val="single" w:sz="4" w:space="0" w:color="5C9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6E260C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6E26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6E260C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6E260C"/>
    <w:rPr>
      <w:rFonts w:asciiTheme="majorHAnsi" w:eastAsiaTheme="majorEastAsia" w:hAnsiTheme="majorHAnsi" w:cstheme="majorBidi"/>
      <w:b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6E260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6E260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6E260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0A2F41" w:themeColor="accent1" w:themeShade="80"/>
        <w:bottom w:val="single" w:sz="4" w:space="10" w:color="0A2F41" w:themeColor="accent1" w:themeShade="80"/>
      </w:pBdr>
      <w:spacing w:before="360" w:after="360"/>
      <w:jc w:val="center"/>
    </w:pPr>
    <w:rPr>
      <w:i/>
      <w:iCs/>
      <w:color w:val="0A2F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0A2F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0A2F4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  <w:insideH w:val="single" w:sz="8" w:space="0" w:color="1559BC" w:themeColor="accent4"/>
        <w:insideV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18" w:space="0" w:color="1559BC" w:themeColor="accent4"/>
          <w:right w:val="single" w:sz="8" w:space="0" w:color="1559BC" w:themeColor="accent4"/>
          <w:insideH w:val="nil"/>
          <w:insideV w:val="single" w:sz="8" w:space="0" w:color="1559B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H w:val="nil"/>
          <w:insideV w:val="single" w:sz="8" w:space="0" w:color="1559B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band1Vert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V w:val="single" w:sz="8" w:space="0" w:color="1559BC" w:themeColor="accent4"/>
        </w:tcBorders>
        <w:shd w:val="clear" w:color="auto" w:fill="BBD3F7" w:themeFill="accent4" w:themeFillTint="3F"/>
      </w:tcPr>
    </w:tblStylePr>
    <w:tblStylePr w:type="band2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V w:val="single" w:sz="8" w:space="0" w:color="1559B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band1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8" w:space="0" w:color="1559BC" w:themeColor="accent4"/>
        <w:bottom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59BC" w:themeColor="accent4"/>
          <w:left w:val="nil"/>
          <w:bottom w:val="single" w:sz="8" w:space="0" w:color="1559B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59BC" w:themeColor="accent4"/>
          <w:left w:val="nil"/>
          <w:bottom w:val="single" w:sz="8" w:space="0" w:color="1559B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bottom w:val="single" w:sz="4" w:space="0" w:color="5C96EC" w:themeColor="accent4" w:themeTint="99"/>
        <w:insideH w:val="single" w:sz="4" w:space="0" w:color="5C9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559BC" w:themeColor="accent4"/>
        <w:left w:val="single" w:sz="4" w:space="0" w:color="1559BC" w:themeColor="accent4"/>
        <w:bottom w:val="single" w:sz="4" w:space="0" w:color="1559BC" w:themeColor="accent4"/>
        <w:right w:val="single" w:sz="4" w:space="0" w:color="1559B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59BC" w:themeColor="accent4"/>
          <w:right w:val="single" w:sz="4" w:space="0" w:color="1559BC" w:themeColor="accent4"/>
        </w:tcBorders>
      </w:tcPr>
    </w:tblStylePr>
    <w:tblStylePr w:type="band1Horz">
      <w:tblPr/>
      <w:tcPr>
        <w:tcBorders>
          <w:top w:val="single" w:sz="4" w:space="0" w:color="1559BC" w:themeColor="accent4"/>
          <w:bottom w:val="single" w:sz="4" w:space="0" w:color="1559B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59BC" w:themeColor="accent4"/>
          <w:left w:val="nil"/>
        </w:tcBorders>
      </w:tcPr>
    </w:tblStylePr>
    <w:tblStylePr w:type="swCell">
      <w:tblPr/>
      <w:tcPr>
        <w:tcBorders>
          <w:top w:val="double" w:sz="4" w:space="0" w:color="1559B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59BC" w:themeColor="accent4"/>
          <w:left w:val="single" w:sz="4" w:space="0" w:color="1559BC" w:themeColor="accent4"/>
          <w:bottom w:val="single" w:sz="4" w:space="0" w:color="1559BC" w:themeColor="accent4"/>
          <w:right w:val="single" w:sz="4" w:space="0" w:color="1559BC" w:themeColor="accent4"/>
          <w:insideH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59BC" w:themeColor="accent4"/>
        <w:left w:val="single" w:sz="24" w:space="0" w:color="1559BC" w:themeColor="accent4"/>
        <w:bottom w:val="single" w:sz="24" w:space="0" w:color="1559BC" w:themeColor="accent4"/>
        <w:right w:val="single" w:sz="24" w:space="0" w:color="1559BC" w:themeColor="accent4"/>
      </w:tblBorders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1559BC" w:themeColor="accent4"/>
        <w:bottom w:val="single" w:sz="4" w:space="0" w:color="1559B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559B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59B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59B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59B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59B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347CE8" w:themeColor="accent4" w:themeTint="BF"/>
        <w:left w:val="single" w:sz="8" w:space="0" w:color="347CE8" w:themeColor="accent4" w:themeTint="BF"/>
        <w:bottom w:val="single" w:sz="8" w:space="0" w:color="347CE8" w:themeColor="accent4" w:themeTint="BF"/>
        <w:right w:val="single" w:sz="8" w:space="0" w:color="347CE8" w:themeColor="accent4" w:themeTint="BF"/>
        <w:insideH w:val="single" w:sz="8" w:space="0" w:color="347CE8" w:themeColor="accent4" w:themeTint="BF"/>
        <w:insideV w:val="single" w:sz="8" w:space="0" w:color="347CE8" w:themeColor="accent4" w:themeTint="BF"/>
      </w:tblBorders>
    </w:tblPr>
    <w:tcPr>
      <w:shd w:val="clear" w:color="auto" w:fill="BBD3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7CE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  <w:insideH w:val="single" w:sz="8" w:space="0" w:color="1559BC" w:themeColor="accent4"/>
        <w:insideV w:val="single" w:sz="8" w:space="0" w:color="1559BC" w:themeColor="accent4"/>
      </w:tblBorders>
    </w:tblPr>
    <w:tcPr>
      <w:shd w:val="clear" w:color="auto" w:fill="BBD3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E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CF9" w:themeFill="accent4" w:themeFillTint="33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tcBorders>
          <w:insideH w:val="single" w:sz="6" w:space="0" w:color="1559BC" w:themeColor="accent4"/>
          <w:insideV w:val="single" w:sz="6" w:space="0" w:color="1559BC" w:themeColor="accent4"/>
        </w:tcBorders>
        <w:shd w:val="clear" w:color="auto" w:fill="78A8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D3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59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59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A8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A8F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bottom w:val="single" w:sz="8" w:space="0" w:color="1559B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59BC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59BC" w:themeColor="accent4"/>
          <w:bottom w:val="single" w:sz="8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59BC" w:themeColor="accent4"/>
          <w:bottom w:val="single" w:sz="8" w:space="0" w:color="1559BC" w:themeColor="accent4"/>
        </w:tcBorders>
      </w:tc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shd w:val="clear" w:color="auto" w:fill="BBD3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59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59B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59B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3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347CE8" w:themeColor="accent4" w:themeTint="BF"/>
        <w:left w:val="single" w:sz="8" w:space="0" w:color="347CE8" w:themeColor="accent4" w:themeTint="BF"/>
        <w:bottom w:val="single" w:sz="8" w:space="0" w:color="347CE8" w:themeColor="accent4" w:themeTint="BF"/>
        <w:right w:val="single" w:sz="8" w:space="0" w:color="347CE8" w:themeColor="accent4" w:themeTint="BF"/>
        <w:insideH w:val="single" w:sz="8" w:space="0" w:color="347CE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7CE8" w:themeColor="accent4" w:themeTint="BF"/>
          <w:left w:val="single" w:sz="8" w:space="0" w:color="347CE8" w:themeColor="accent4" w:themeTint="BF"/>
          <w:bottom w:val="single" w:sz="8" w:space="0" w:color="347CE8" w:themeColor="accent4" w:themeTint="BF"/>
          <w:right w:val="single" w:sz="8" w:space="0" w:color="347CE8" w:themeColor="accent4" w:themeTint="BF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7CE8" w:themeColor="accent4" w:themeTint="BF"/>
          <w:left w:val="single" w:sz="8" w:space="0" w:color="347CE8" w:themeColor="accent4" w:themeTint="BF"/>
          <w:bottom w:val="single" w:sz="8" w:space="0" w:color="347CE8" w:themeColor="accent4" w:themeTint="BF"/>
          <w:right w:val="single" w:sz="8" w:space="0" w:color="347CE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3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customStyle="1" w:styleId="H2">
    <w:name w:val="H2"/>
    <w:basedOn w:val="Normal"/>
    <w:link w:val="H2Char"/>
    <w:semiHidden/>
    <w:qFormat/>
    <w:rsid w:val="001668AA"/>
    <w:pPr>
      <w:spacing w:before="0"/>
    </w:pPr>
    <w:rPr>
      <w:color w:val="1559BC" w:themeColor="accent4"/>
      <w:sz w:val="40"/>
      <w:szCs w:val="40"/>
    </w:rPr>
  </w:style>
  <w:style w:type="character" w:customStyle="1" w:styleId="H2Char">
    <w:name w:val="H2 Char"/>
    <w:basedOn w:val="DefaultParagraphFont"/>
    <w:link w:val="H2"/>
    <w:semiHidden/>
    <w:rsid w:val="006E260C"/>
    <w:rPr>
      <w:color w:val="1559BC" w:themeColor="accent4"/>
      <w:sz w:val="40"/>
      <w:szCs w:val="40"/>
    </w:rPr>
  </w:style>
  <w:style w:type="paragraph" w:customStyle="1" w:styleId="H3">
    <w:name w:val="H3"/>
    <w:basedOn w:val="H2"/>
    <w:semiHidden/>
    <w:qFormat/>
    <w:rsid w:val="007C6292"/>
    <w:pPr>
      <w:spacing w:before="240" w:after="240"/>
    </w:pPr>
    <w:rPr>
      <w:b/>
      <w:bCs/>
      <w:color w:val="1559BC"/>
      <w:sz w:val="24"/>
      <w:szCs w:val="20"/>
    </w:rPr>
  </w:style>
  <w:style w:type="paragraph" w:customStyle="1" w:styleId="Line">
    <w:name w:val="Line"/>
    <w:basedOn w:val="Heading1"/>
    <w:link w:val="LineChar"/>
    <w:semiHidden/>
    <w:qFormat/>
    <w:rsid w:val="001407B8"/>
    <w:pPr>
      <w:spacing w:before="0" w:after="0"/>
    </w:pPr>
    <w:rPr>
      <w:noProof/>
    </w:rPr>
  </w:style>
  <w:style w:type="character" w:customStyle="1" w:styleId="LineChar">
    <w:name w:val="Line Char"/>
    <w:basedOn w:val="Heading1Char"/>
    <w:link w:val="Line"/>
    <w:semiHidden/>
    <w:rsid w:val="006E260C"/>
    <w:rPr>
      <w:rFonts w:asciiTheme="majorHAnsi" w:eastAsiaTheme="majorEastAsia" w:hAnsiTheme="majorHAnsi" w:cstheme="majorBidi"/>
      <w:noProof/>
      <w:color w:val="1559BC" w:themeColor="accent4"/>
      <w:kern w:val="28"/>
      <w:sz w:val="28"/>
      <w:szCs w:val="52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Quickstart%20guide%20to%20Copilot%20in%20Word.dotx" TargetMode="External"/></Relationships>
</file>

<file path=word/theme/theme1.xml><?xml version="1.0" encoding="utf-8"?>
<a:theme xmlns:a="http://schemas.openxmlformats.org/drawingml/2006/main" name="Win32TaT">
  <a:themeElements>
    <a:clrScheme name="Custom 6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1559BC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4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Status xmlns="71af3243-3dd4-4a8d-8c0d-dd76da1f02a5">Not started</Status>
    <MediaServiceGenerationTime xmlns="71af3243-3dd4-4a8d-8c0d-dd76da1f02a5" xsi:nil="true"/>
    <MediaServiceEventHashCode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AE777-BEAD-499B-913A-3D72F383DC1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6AC5F2B-352C-4112-B72E-1A03BC1386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81453C-2848-409C-B6D5-D9FECBD0D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Quickstart guide to Copilot in Word</Template>
  <TotalTime>26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Sayan Paul</cp:lastModifiedBy>
  <cp:revision>1</cp:revision>
  <dcterms:created xsi:type="dcterms:W3CDTF">2026-01-27T15:07:00Z</dcterms:created>
  <dcterms:modified xsi:type="dcterms:W3CDTF">2026-01-27T15:33:00Z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docLang">
    <vt:lpwstr>en</vt:lpwstr>
  </property>
</Properties>
</file>